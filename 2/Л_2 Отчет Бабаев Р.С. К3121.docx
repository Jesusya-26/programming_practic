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0C732" w14:textId="77777777" w:rsidR="00897D41" w:rsidRPr="000D2C40" w:rsidRDefault="000410EB" w:rsidP="000410EB">
      <w:pPr>
        <w:spacing w:after="3000" w:line="240" w:lineRule="auto"/>
        <w:jc w:val="center"/>
        <w:rPr>
          <w:rFonts w:ascii="Arial" w:hAnsi="Arial" w:cs="Arial"/>
          <w:sz w:val="40"/>
          <w:szCs w:val="40"/>
        </w:rPr>
      </w:pPr>
      <w:r w:rsidRPr="000D2C40">
        <w:rPr>
          <w:rFonts w:ascii="Arial" w:hAnsi="Arial" w:cs="Arial"/>
          <w:sz w:val="40"/>
          <w:szCs w:val="40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A569525" w14:textId="22FE1970" w:rsidR="00F37F19" w:rsidRPr="000D2C40" w:rsidRDefault="000410EB" w:rsidP="000410EB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0D2C40">
        <w:rPr>
          <w:rFonts w:ascii="Arial" w:hAnsi="Arial" w:cs="Arial"/>
          <w:b/>
          <w:sz w:val="40"/>
          <w:szCs w:val="40"/>
        </w:rPr>
        <w:t xml:space="preserve">Лабораторная работа </w:t>
      </w:r>
      <w:sdt>
        <w:sdtPr>
          <w:rPr>
            <w:rFonts w:ascii="Arial" w:hAnsi="Arial" w:cs="Arial"/>
            <w:b/>
            <w:sz w:val="32"/>
            <w:szCs w:val="32"/>
          </w:rPr>
          <w:id w:val="-1154831628"/>
          <w:placeholder>
            <w:docPart w:val="5C7E2C5E74D64C579FED68FCE2D7C647"/>
          </w:placeholder>
        </w:sdtPr>
        <w:sdtContent>
          <w:r w:rsidR="00597E32">
            <w:rPr>
              <w:rFonts w:ascii="Arial" w:hAnsi="Arial" w:cs="Arial"/>
              <w:b/>
              <w:sz w:val="32"/>
              <w:szCs w:val="32"/>
            </w:rPr>
            <w:t>2</w:t>
          </w:r>
        </w:sdtContent>
      </w:sdt>
    </w:p>
    <w:sdt>
      <w:sdtPr>
        <w:rPr>
          <w:rFonts w:ascii="Arial" w:hAnsi="Arial" w:cs="Arial"/>
          <w:b/>
          <w:sz w:val="40"/>
          <w:szCs w:val="40"/>
        </w:rPr>
        <w:id w:val="-63487606"/>
        <w:placeholder>
          <w:docPart w:val="F077768E9D7B4D138173D9194F21A3E8"/>
        </w:placeholder>
      </w:sdtPr>
      <w:sdtContent>
        <w:p w14:paraId="56A466F6" w14:textId="0E913A5B" w:rsidR="00F37F19" w:rsidRPr="000D2C40" w:rsidRDefault="00597E32" w:rsidP="005815F3">
          <w:pPr>
            <w:spacing w:after="2400" w:line="240" w:lineRule="auto"/>
            <w:jc w:val="center"/>
            <w:rPr>
              <w:rFonts w:ascii="Arial" w:hAnsi="Arial" w:cs="Arial"/>
              <w:b/>
              <w:sz w:val="40"/>
              <w:szCs w:val="40"/>
            </w:rPr>
          </w:pPr>
          <w:r>
            <w:rPr>
              <w:rFonts w:ascii="Arial" w:hAnsi="Arial" w:cs="Arial"/>
              <w:b/>
              <w:sz w:val="40"/>
              <w:szCs w:val="40"/>
            </w:rPr>
            <w:t>Типы данных, ветвления и циклы</w:t>
          </w:r>
        </w:p>
      </w:sdtContent>
    </w:sdt>
    <w:p w14:paraId="7C0EBFE2" w14:textId="6B295716" w:rsidR="005815F3" w:rsidRPr="000D2C40" w:rsidRDefault="000410EB" w:rsidP="000410EB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 xml:space="preserve">Выполнил: </w:t>
      </w:r>
      <w:sdt>
        <w:sdtPr>
          <w:rPr>
            <w:rFonts w:ascii="Arial" w:hAnsi="Arial" w:cs="Arial"/>
            <w:sz w:val="28"/>
            <w:szCs w:val="28"/>
          </w:rPr>
          <w:id w:val="1772581617"/>
          <w:placeholder>
            <w:docPart w:val="6A2BC7031EEE4431A259A86ED0BDB843"/>
          </w:placeholder>
        </w:sdtPr>
        <w:sdtContent>
          <w:r w:rsidR="00597E32">
            <w:rPr>
              <w:rFonts w:ascii="Arial" w:hAnsi="Arial" w:cs="Arial"/>
              <w:sz w:val="28"/>
              <w:szCs w:val="28"/>
            </w:rPr>
            <w:t>Бабаев</w:t>
          </w:r>
        </w:sdtContent>
      </w:sdt>
    </w:p>
    <w:p w14:paraId="5CE43D1B" w14:textId="484C5C8B" w:rsidR="005815F3" w:rsidRPr="000D2C40" w:rsidRDefault="00000000" w:rsidP="005815F3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sdt>
        <w:sdtPr>
          <w:rPr>
            <w:rFonts w:ascii="Arial" w:hAnsi="Arial" w:cs="Arial"/>
            <w:sz w:val="28"/>
            <w:szCs w:val="28"/>
          </w:rPr>
          <w:id w:val="446668242"/>
          <w:placeholder>
            <w:docPart w:val="D6D0DE93581B40B4A592EFAFBB1AF472"/>
          </w:placeholder>
        </w:sdtPr>
        <w:sdtContent>
          <w:r w:rsidR="00597E32">
            <w:rPr>
              <w:rFonts w:ascii="Arial" w:hAnsi="Arial" w:cs="Arial"/>
              <w:sz w:val="28"/>
              <w:szCs w:val="28"/>
            </w:rPr>
            <w:t>Руслан</w:t>
          </w:r>
        </w:sdtContent>
      </w:sdt>
      <w:r w:rsidR="000410EB" w:rsidRPr="000D2C40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Fonts w:ascii="Arial" w:hAnsi="Arial" w:cs="Arial"/>
            <w:sz w:val="28"/>
            <w:szCs w:val="28"/>
          </w:rPr>
          <w:id w:val="1379675918"/>
          <w:placeholder>
            <w:docPart w:val="B6761B3930074B75B38FAC9CC99AA76D"/>
          </w:placeholder>
        </w:sdtPr>
        <w:sdtContent>
          <w:proofErr w:type="spellStart"/>
          <w:r w:rsidR="00597E32">
            <w:rPr>
              <w:rFonts w:ascii="Arial" w:hAnsi="Arial" w:cs="Arial"/>
              <w:sz w:val="28"/>
              <w:szCs w:val="28"/>
            </w:rPr>
            <w:t>Сагибович</w:t>
          </w:r>
          <w:proofErr w:type="spellEnd"/>
        </w:sdtContent>
      </w:sdt>
    </w:p>
    <w:p w14:paraId="3B092653" w14:textId="3A9FDAE8" w:rsidR="005815F3" w:rsidRPr="000D2C40" w:rsidRDefault="000410EB" w:rsidP="000410EB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 xml:space="preserve">Группа № </w:t>
      </w:r>
      <w:sdt>
        <w:sdtPr>
          <w:rPr>
            <w:rFonts w:ascii="Arial" w:hAnsi="Arial" w:cs="Arial"/>
            <w:sz w:val="28"/>
            <w:szCs w:val="28"/>
          </w:rPr>
          <w:id w:val="1333804041"/>
          <w:placeholder>
            <w:docPart w:val="6E254862B911454BAF33C6CD8FFB6D0E"/>
          </w:placeholder>
        </w:sdtPr>
        <w:sdtContent>
          <w:r w:rsidR="00597E32">
            <w:rPr>
              <w:rFonts w:ascii="Arial" w:hAnsi="Arial" w:cs="Arial"/>
              <w:sz w:val="28"/>
              <w:szCs w:val="28"/>
            </w:rPr>
            <w:t>К3121</w:t>
          </w:r>
        </w:sdtContent>
      </w:sdt>
    </w:p>
    <w:p w14:paraId="69101F1B" w14:textId="77777777" w:rsidR="000410EB" w:rsidRPr="000D2C40" w:rsidRDefault="000410EB" w:rsidP="000410EB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 xml:space="preserve">Проверила: </w:t>
      </w:r>
      <w:r w:rsidR="000D2C40" w:rsidRPr="000D2C40">
        <w:rPr>
          <w:rFonts w:ascii="Arial" w:hAnsi="Arial" w:cs="Arial"/>
          <w:sz w:val="28"/>
          <w:szCs w:val="28"/>
        </w:rPr>
        <w:t>Казанова</w:t>
      </w:r>
    </w:p>
    <w:p w14:paraId="2A8650A9" w14:textId="77777777" w:rsidR="000410EB" w:rsidRPr="000D2C40" w:rsidRDefault="000D2C40" w:rsidP="001B5B56">
      <w:pPr>
        <w:spacing w:after="408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>Полина Петровна</w:t>
      </w:r>
    </w:p>
    <w:p w14:paraId="7DD134EA" w14:textId="77777777" w:rsidR="000410EB" w:rsidRPr="000D2C40" w:rsidRDefault="000410EB" w:rsidP="000410E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>Санкт-Петербург</w:t>
      </w:r>
    </w:p>
    <w:p w14:paraId="5DE7E6D3" w14:textId="256798F3" w:rsidR="00A71023" w:rsidRPr="000D2C40" w:rsidRDefault="00000000" w:rsidP="00A71023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sdt>
        <w:sdtPr>
          <w:rPr>
            <w:rFonts w:ascii="Arial" w:hAnsi="Arial" w:cs="Arial"/>
            <w:sz w:val="28"/>
            <w:szCs w:val="28"/>
          </w:rPr>
          <w:id w:val="1204837529"/>
          <w:placeholder>
            <w:docPart w:val="28A0F2F7143F41F0AF2EF54F850225FB"/>
          </w:placeholder>
        </w:sdtPr>
        <w:sdtContent>
          <w:r w:rsidR="00597E32">
            <w:rPr>
              <w:rFonts w:ascii="Arial" w:hAnsi="Arial" w:cs="Arial"/>
              <w:sz w:val="28"/>
              <w:szCs w:val="28"/>
            </w:rPr>
            <w:t>2022</w:t>
          </w:r>
        </w:sdtContent>
      </w:sdt>
    </w:p>
    <w:p w14:paraId="248F0332" w14:textId="77777777" w:rsidR="00A71023" w:rsidRPr="000D2C40" w:rsidRDefault="000410EB" w:rsidP="000D2C40">
      <w:pPr>
        <w:pageBreakBefore/>
        <w:spacing w:after="240" w:line="240" w:lineRule="auto"/>
        <w:rPr>
          <w:rFonts w:ascii="Arial" w:hAnsi="Arial" w:cs="Arial"/>
          <w:b/>
          <w:sz w:val="28"/>
          <w:szCs w:val="28"/>
        </w:rPr>
      </w:pPr>
      <w:r w:rsidRPr="000D2C40">
        <w:rPr>
          <w:rFonts w:ascii="Arial" w:hAnsi="Arial" w:cs="Arial"/>
          <w:b/>
          <w:sz w:val="28"/>
          <w:szCs w:val="28"/>
        </w:rPr>
        <w:lastRenderedPageBreak/>
        <w:t>Цель работы:</w:t>
      </w:r>
    </w:p>
    <w:sdt>
      <w:sdtPr>
        <w:rPr>
          <w:rFonts w:ascii="Arial" w:hAnsi="Arial" w:cs="Arial"/>
          <w:sz w:val="24"/>
          <w:szCs w:val="24"/>
        </w:rPr>
        <w:id w:val="715166624"/>
        <w:placeholder>
          <w:docPart w:val="88C1BD400D924B9B91BED3FD4F5AB743"/>
        </w:placeholder>
      </w:sdtPr>
      <w:sdtContent>
        <w:p w14:paraId="1D7A6723" w14:textId="714DF1D6" w:rsidR="00825953" w:rsidRPr="000D2C40" w:rsidRDefault="00597E32" w:rsidP="00597E32">
          <w:pPr>
            <w:spacing w:after="650"/>
            <w:ind w:left="-5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 xml:space="preserve">Решить задачи по теме «Типы данных, ветвления и циклы» на языке программирования Python. Научиться работать с типами данных, а также использовать циклы и ветвления.  </w:t>
          </w:r>
        </w:p>
      </w:sdtContent>
    </w:sdt>
    <w:p w14:paraId="7BD3789C" w14:textId="77777777" w:rsidR="000D2C40" w:rsidRDefault="000D2C40" w:rsidP="00EA3EC5">
      <w:pPr>
        <w:spacing w:after="24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Задачи:</w:t>
      </w:r>
    </w:p>
    <w:sdt>
      <w:sdtPr>
        <w:rPr>
          <w:rFonts w:ascii="Arial" w:hAnsi="Arial" w:cs="Arial"/>
          <w:sz w:val="24"/>
          <w:szCs w:val="24"/>
        </w:rPr>
        <w:id w:val="-883492137"/>
        <w:placeholder>
          <w:docPart w:val="362C17BA334F407DBE7150E2E24F2088"/>
        </w:placeholder>
      </w:sdtPr>
      <w:sdtContent>
        <w:p w14:paraId="7C32F86E" w14:textId="77777777" w:rsidR="00597E32" w:rsidRPr="00597E32" w:rsidRDefault="00597E32" w:rsidP="00597E32">
          <w:pPr>
            <w:numPr>
              <w:ilvl w:val="0"/>
              <w:numId w:val="1"/>
            </w:numPr>
            <w:spacing w:after="120"/>
            <w:ind w:hanging="360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>Напишите программу, позволяющую вывести синтаксически правильную фразу, в качестве исходных данных используя вводимые пользователем имя, пол и возраст человека. Примеры корректных фраз: «Его зовут Миша. Ему 25 лет» и «Ее зовут Даша. Ей 31 год».</w:t>
          </w:r>
          <w:r w:rsidRPr="00597E32">
            <w:rPr>
              <w:rFonts w:ascii="Arial" w:hAnsi="Arial" w:cs="Arial"/>
              <w:sz w:val="32"/>
              <w:szCs w:val="24"/>
            </w:rPr>
            <w:t xml:space="preserve"> </w:t>
          </w:r>
        </w:p>
        <w:p w14:paraId="4A718D92" w14:textId="77777777" w:rsidR="00597E32" w:rsidRPr="00597E32" w:rsidRDefault="00597E32" w:rsidP="00597E32">
          <w:pPr>
            <w:numPr>
              <w:ilvl w:val="0"/>
              <w:numId w:val="1"/>
            </w:numPr>
            <w:spacing w:after="120"/>
            <w:ind w:hanging="360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>Напишите программу для определения времени года по порядковому номеру месяца.</w:t>
          </w:r>
          <w:r w:rsidRPr="00597E32">
            <w:rPr>
              <w:rFonts w:ascii="Arial" w:hAnsi="Arial" w:cs="Arial"/>
              <w:sz w:val="32"/>
              <w:szCs w:val="24"/>
            </w:rPr>
            <w:t xml:space="preserve"> </w:t>
          </w:r>
        </w:p>
        <w:p w14:paraId="0150EC64" w14:textId="77777777" w:rsidR="00597E32" w:rsidRPr="00597E32" w:rsidRDefault="00597E32" w:rsidP="00597E32">
          <w:pPr>
            <w:numPr>
              <w:ilvl w:val="0"/>
              <w:numId w:val="1"/>
            </w:numPr>
            <w:spacing w:after="120"/>
            <w:ind w:hanging="360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>Напишите программу, позволяющую определить, является ли введенный год високосным.</w:t>
          </w:r>
          <w:r w:rsidRPr="00597E32">
            <w:rPr>
              <w:rFonts w:ascii="Arial" w:hAnsi="Arial" w:cs="Arial"/>
              <w:sz w:val="32"/>
              <w:szCs w:val="24"/>
            </w:rPr>
            <w:t xml:space="preserve"> </w:t>
          </w:r>
        </w:p>
        <w:p w14:paraId="18895D58" w14:textId="77777777" w:rsidR="00597E32" w:rsidRPr="00597E32" w:rsidRDefault="00597E32" w:rsidP="00597E32">
          <w:pPr>
            <w:numPr>
              <w:ilvl w:val="0"/>
              <w:numId w:val="1"/>
            </w:numPr>
            <w:ind w:hanging="360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 xml:space="preserve">Напишите программу «Новый год» (для текущего года), которая вводит с клавиатуры номер месяца и день и определяет, сколько дней осталось до Нового года. Учесть ввод корректного месяца/дня. </w:t>
          </w:r>
        </w:p>
        <w:p w14:paraId="5FED7E38" w14:textId="759DCD01" w:rsidR="00597E32" w:rsidRPr="00597E32" w:rsidRDefault="00597E32" w:rsidP="00597E32">
          <w:pPr>
            <w:numPr>
              <w:ilvl w:val="0"/>
              <w:numId w:val="1"/>
            </w:numPr>
            <w:spacing w:after="120"/>
            <w:ind w:hanging="360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>Напишите программу-калькулятор, выполняющую простые математические действия. Пользователь вводит любые числа (положительные/отрицательные/целые/дробные) и математическую</w:t>
          </w:r>
          <w:r>
            <w:rPr>
              <w:rFonts w:ascii="Arial" w:hAnsi="Arial" w:cs="Arial"/>
              <w:sz w:val="24"/>
              <w:szCs w:val="24"/>
            </w:rPr>
            <w:t xml:space="preserve"> </w:t>
          </w:r>
          <w:r w:rsidRPr="00597E32">
            <w:rPr>
              <w:rFonts w:ascii="Arial" w:hAnsi="Arial" w:cs="Arial"/>
              <w:sz w:val="24"/>
              <w:szCs w:val="24"/>
            </w:rPr>
            <w:t xml:space="preserve">операцию.  </w:t>
          </w:r>
        </w:p>
        <w:p w14:paraId="7AC70323" w14:textId="1D05982D" w:rsidR="000D2C40" w:rsidRPr="00597E32" w:rsidRDefault="00597E32" w:rsidP="00597E32">
          <w:pPr>
            <w:numPr>
              <w:ilvl w:val="0"/>
              <w:numId w:val="1"/>
            </w:numPr>
            <w:spacing w:after="600"/>
            <w:ind w:hanging="360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 xml:space="preserve">Напишите программу «Доброе утро», которая запрашивает имя пользователя, время и здоровается с пользователем в зависимости от введенного времени суток (в данной программе использование внешних модулей не требуется). </w:t>
          </w:r>
        </w:p>
      </w:sdtContent>
    </w:sdt>
    <w:p w14:paraId="3FD04954" w14:textId="77777777" w:rsidR="00825953" w:rsidRPr="000D2C40" w:rsidRDefault="000410EB" w:rsidP="00EA3EC5">
      <w:pPr>
        <w:spacing w:after="240" w:line="240" w:lineRule="auto"/>
        <w:rPr>
          <w:rFonts w:ascii="Arial" w:hAnsi="Arial" w:cs="Arial"/>
          <w:b/>
          <w:sz w:val="28"/>
          <w:szCs w:val="28"/>
        </w:rPr>
      </w:pPr>
      <w:r w:rsidRPr="000D2C40">
        <w:rPr>
          <w:rFonts w:ascii="Arial" w:hAnsi="Arial" w:cs="Arial"/>
          <w:b/>
          <w:sz w:val="28"/>
          <w:szCs w:val="28"/>
        </w:rPr>
        <w:t>Ход работы:</w:t>
      </w:r>
    </w:p>
    <w:sdt>
      <w:sdtPr>
        <w:rPr>
          <w:rFonts w:ascii="Arial" w:hAnsi="Arial" w:cs="Arial"/>
          <w:sz w:val="24"/>
          <w:szCs w:val="24"/>
        </w:rPr>
        <w:id w:val="-239786831"/>
        <w:placeholder>
          <w:docPart w:val="6BDC3592F6AA4B96B015B99A88AE8F50"/>
        </w:placeholder>
      </w:sdtPr>
      <w:sdtEndPr/>
      <w:sdtContent>
        <w:p w14:paraId="361D5331" w14:textId="297DA88A" w:rsidR="00597E32" w:rsidRDefault="00597E32" w:rsidP="00597E32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597E32">
            <w:rPr>
              <w:rFonts w:ascii="Arial" w:hAnsi="Arial" w:cs="Arial"/>
              <w:b/>
              <w:bCs/>
              <w:sz w:val="24"/>
              <w:szCs w:val="24"/>
            </w:rPr>
            <w:t>Решение задачи №1</w:t>
          </w:r>
        </w:p>
        <w:p w14:paraId="149B0A74" w14:textId="4D5E7F86" w:rsidR="00597E32" w:rsidRDefault="00597E32" w:rsidP="00597E32">
          <w:pPr>
            <w:spacing w:after="240"/>
            <w:jc w:val="both"/>
            <w:rPr>
              <w:rFonts w:ascii="Arial" w:hAnsi="Arial" w:cs="Arial"/>
              <w:sz w:val="24"/>
              <w:szCs w:val="24"/>
            </w:rPr>
          </w:pPr>
          <w:r w:rsidRPr="00597E32">
            <w:rPr>
              <w:rFonts w:ascii="Arial" w:hAnsi="Arial" w:cs="Arial"/>
              <w:sz w:val="24"/>
              <w:szCs w:val="24"/>
            </w:rPr>
            <w:t>В данной задаче необходимо обработать данные, введенные с клавиатуры, и вывести синтаксически правильную фразу.</w:t>
          </w:r>
          <w:r>
            <w:rPr>
              <w:rFonts w:ascii="Arial" w:hAnsi="Arial" w:cs="Arial"/>
              <w:sz w:val="24"/>
              <w:szCs w:val="24"/>
            </w:rPr>
            <w:t xml:space="preserve"> Изучим рисунок 1.1 с предложенным кодом.</w:t>
          </w:r>
          <w:r w:rsidRPr="00597E32">
            <w:rPr>
              <w:rFonts w:ascii="Arial" w:hAnsi="Arial" w:cs="Arial"/>
              <w:sz w:val="24"/>
              <w:szCs w:val="24"/>
            </w:rPr>
            <w:t xml:space="preserve"> Сначала программа приветствует пользователя и объясняет, для чего она предназначена (это касается и всех следующих решений). Имя, пол и возраст записываются в соответствующие переменные </w:t>
          </w:r>
          <w:proofErr w:type="spellStart"/>
          <w:r w:rsidRPr="00597E32">
            <w:rPr>
              <w:rFonts w:ascii="Arial" w:hAnsi="Arial" w:cs="Arial"/>
              <w:sz w:val="24"/>
              <w:szCs w:val="24"/>
            </w:rPr>
            <w:t>name</w:t>
          </w:r>
          <w:proofErr w:type="spellEnd"/>
          <w:r w:rsidRPr="00597E32">
            <w:rPr>
              <w:rFonts w:ascii="Arial" w:hAnsi="Arial" w:cs="Arial"/>
              <w:sz w:val="24"/>
              <w:szCs w:val="24"/>
            </w:rPr>
            <w:t xml:space="preserve">, </w:t>
          </w:r>
          <w:proofErr w:type="spellStart"/>
          <w:r w:rsidRPr="00597E32">
            <w:rPr>
              <w:rFonts w:ascii="Arial" w:hAnsi="Arial" w:cs="Arial"/>
              <w:sz w:val="24"/>
              <w:szCs w:val="24"/>
            </w:rPr>
            <w:t>gen</w:t>
          </w:r>
          <w:proofErr w:type="spellEnd"/>
          <w:r w:rsidRPr="00597E32">
            <w:rPr>
              <w:rFonts w:ascii="Arial" w:hAnsi="Arial" w:cs="Arial"/>
              <w:sz w:val="24"/>
              <w:szCs w:val="24"/>
            </w:rPr>
            <w:t xml:space="preserve"> и </w:t>
          </w:r>
          <w:proofErr w:type="spellStart"/>
          <w:r w:rsidRPr="00597E32">
            <w:rPr>
              <w:rFonts w:ascii="Arial" w:hAnsi="Arial" w:cs="Arial"/>
              <w:sz w:val="24"/>
              <w:szCs w:val="24"/>
            </w:rPr>
            <w:t>age</w:t>
          </w:r>
          <w:proofErr w:type="spellEnd"/>
          <w:r w:rsidRPr="00597E32">
            <w:rPr>
              <w:rFonts w:ascii="Arial" w:hAnsi="Arial" w:cs="Arial"/>
              <w:sz w:val="24"/>
              <w:szCs w:val="24"/>
            </w:rPr>
            <w:t xml:space="preserve">. Далее осуществляются проверки введённого пола и возраста для вывода корректного ответа. Для обработки ошибок при вводе использована заглушка </w:t>
          </w:r>
          <w:r w:rsidR="00A1539B">
            <w:rPr>
              <w:rFonts w:ascii="Arial" w:hAnsi="Arial" w:cs="Arial"/>
              <w:sz w:val="24"/>
              <w:szCs w:val="24"/>
            </w:rPr>
            <w:t>«</w:t>
          </w:r>
          <w:proofErr w:type="spellStart"/>
          <w:r w:rsidRPr="00597E32">
            <w:rPr>
              <w:rFonts w:ascii="Arial" w:hAnsi="Arial" w:cs="Arial"/>
              <w:sz w:val="24"/>
              <w:szCs w:val="24"/>
            </w:rPr>
            <w:t>try-except</w:t>
          </w:r>
          <w:proofErr w:type="spellEnd"/>
          <w:r w:rsidR="00A1539B">
            <w:rPr>
              <w:rFonts w:ascii="Arial" w:hAnsi="Arial" w:cs="Arial"/>
              <w:sz w:val="24"/>
              <w:szCs w:val="24"/>
            </w:rPr>
            <w:t>»</w:t>
          </w:r>
          <w:r w:rsidRPr="00597E32">
            <w:rPr>
              <w:rFonts w:ascii="Arial" w:hAnsi="Arial" w:cs="Arial"/>
              <w:sz w:val="24"/>
              <w:szCs w:val="24"/>
            </w:rPr>
            <w:t xml:space="preserve"> (также используется во всех дальнейших решениях).  </w:t>
          </w:r>
        </w:p>
        <w:p w14:paraId="6C474BBD" w14:textId="456B6D93" w:rsidR="00597E32" w:rsidRDefault="00597E32" w:rsidP="00597E32">
          <w:pPr>
            <w:spacing w:after="240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Пример работы программы представлен на рисунке 1.2.</w:t>
          </w:r>
        </w:p>
        <w:p w14:paraId="07598964" w14:textId="77777777" w:rsidR="00597E32" w:rsidRDefault="00597E32" w:rsidP="00597E32">
          <w:pPr>
            <w:spacing w:after="240"/>
            <w:jc w:val="both"/>
            <w:rPr>
              <w:noProof/>
            </w:rPr>
          </w:pPr>
        </w:p>
        <w:p w14:paraId="45578508" w14:textId="2E36CCBF" w:rsidR="00597E32" w:rsidRPr="00597E32" w:rsidRDefault="00597E32" w:rsidP="00597E32">
          <w:pPr>
            <w:spacing w:after="12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6336D968" wp14:editId="5CE2399C">
                <wp:extent cx="5943600" cy="2644247"/>
                <wp:effectExtent l="0" t="0" r="0" b="3810"/>
                <wp:docPr id="1" name="Рисунок 1" descr="Изображение выглядит как текст, монитор, снимок экрана, внутренни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descr="Изображение выглядит как текст, монитор, снимок экрана, внутренний&#10;&#10;Автоматически созданное описание"/>
                        <pic:cNvPicPr/>
                      </pic:nvPicPr>
                      <pic:blipFill rotWithShape="1">
                        <a:blip r:embed="rId8"/>
                        <a:srcRect l="5229" t="9961" r="32642" b="40896"/>
                        <a:stretch/>
                      </pic:blipFill>
                      <pic:spPr bwMode="auto">
                        <a:xfrm>
                          <a:off x="0" y="0"/>
                          <a:ext cx="5976351" cy="26588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1747FD2" w14:textId="106A03E9" w:rsidR="00597E32" w:rsidRPr="00597E32" w:rsidRDefault="00597E32" w:rsidP="00597E32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1.1 – Код программы №1</w:t>
          </w:r>
        </w:p>
        <w:p w14:paraId="7366F7E0" w14:textId="4E24C262" w:rsidR="00597E32" w:rsidRDefault="00597E32" w:rsidP="00597E32">
          <w:pPr>
            <w:tabs>
              <w:tab w:val="left" w:pos="4110"/>
            </w:tabs>
            <w:spacing w:after="120" w:line="240" w:lineRule="auto"/>
            <w:jc w:val="center"/>
          </w:pPr>
          <w:r>
            <w:rPr>
              <w:noProof/>
            </w:rPr>
            <w:drawing>
              <wp:inline distT="0" distB="0" distL="0" distR="0" wp14:anchorId="46CA0638" wp14:editId="04461A42">
                <wp:extent cx="5964047" cy="2369820"/>
                <wp:effectExtent l="0" t="0" r="0" b="0"/>
                <wp:docPr id="2" name="Рисунок 2" descr="Изображение выглядит как текст, снимок экрана, монитор, компьютер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" descr="Изображение выглядит как текст, снимок экрана, монитор, компьютер&#10;&#10;Автоматически созданное описание"/>
                        <pic:cNvPicPr/>
                      </pic:nvPicPr>
                      <pic:blipFill rotWithShape="1">
                        <a:blip r:embed="rId9"/>
                        <a:srcRect l="6723" t="28777" r="36875" b="31378"/>
                        <a:stretch/>
                      </pic:blipFill>
                      <pic:spPr bwMode="auto">
                        <a:xfrm>
                          <a:off x="0" y="0"/>
                          <a:ext cx="5984975" cy="23781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342010A" w14:textId="69D6E7A5" w:rsidR="00597E32" w:rsidRPr="00597E32" w:rsidRDefault="00597E32" w:rsidP="0043031F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1.2</w:t>
          </w:r>
          <w:r w:rsidR="00BC2EA2">
            <w:rPr>
              <w:rFonts w:ascii="Arial" w:hAnsi="Arial" w:cs="Arial"/>
              <w:sz w:val="24"/>
              <w:szCs w:val="24"/>
            </w:rPr>
            <w:t xml:space="preserve"> – Пример работы программы №1</w:t>
          </w:r>
        </w:p>
        <w:p w14:paraId="00F71C80" w14:textId="721BA56F" w:rsidR="00597E32" w:rsidRDefault="00597E32" w:rsidP="0043031F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597E32">
            <w:rPr>
              <w:rFonts w:ascii="Arial" w:hAnsi="Arial" w:cs="Arial"/>
              <w:b/>
              <w:bCs/>
              <w:sz w:val="24"/>
              <w:szCs w:val="24"/>
            </w:rPr>
            <w:t>Решение задачи №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2</w:t>
          </w:r>
        </w:p>
        <w:p w14:paraId="76455E58" w14:textId="23D1A5F3" w:rsidR="0043031F" w:rsidRPr="0043031F" w:rsidRDefault="0043031F" w:rsidP="000A3C03">
          <w:pPr>
            <w:spacing w:after="240"/>
            <w:rPr>
              <w:rFonts w:ascii="Arial" w:hAnsi="Arial" w:cs="Arial"/>
              <w:sz w:val="24"/>
              <w:szCs w:val="24"/>
            </w:rPr>
          </w:pPr>
          <w:r w:rsidRPr="0043031F">
            <w:rPr>
              <w:rFonts w:ascii="Arial" w:hAnsi="Arial" w:cs="Arial"/>
              <w:sz w:val="24"/>
              <w:szCs w:val="24"/>
            </w:rPr>
            <w:t>Программа №2</w:t>
          </w:r>
          <w:r>
            <w:rPr>
              <w:rFonts w:ascii="Arial" w:hAnsi="Arial" w:cs="Arial"/>
              <w:sz w:val="24"/>
              <w:szCs w:val="24"/>
            </w:rPr>
            <w:t xml:space="preserve"> (код которой представлен на рисунке 2.1)</w:t>
          </w:r>
          <w:r w:rsidRPr="0043031F">
            <w:rPr>
              <w:rFonts w:ascii="Arial" w:hAnsi="Arial" w:cs="Arial"/>
              <w:sz w:val="24"/>
              <w:szCs w:val="24"/>
            </w:rPr>
            <w:t xml:space="preserve"> должна определить время года по порядковому номеру месяца. Было решено считать корректными при вводе только натуральные числа. Таким образом, считается остаток от деления на 12 (всего 12 месяцев) и проверяется, к какому времени года данный остаток относится. Зиме соответствуют остатки 0, 1, 2, весне – 3, 4, 5, лету – 6, 7, 8 и осени – 9, 10, 11 согласно порядковым номерам месяцев в календаре. </w:t>
          </w:r>
        </w:p>
        <w:p w14:paraId="3D03B653" w14:textId="1B760037" w:rsidR="006D7A8B" w:rsidRPr="008E7839" w:rsidRDefault="0043031F" w:rsidP="008E7839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bCs/>
              <w:sz w:val="24"/>
              <w:szCs w:val="24"/>
            </w:rPr>
          </w:pPr>
          <w:r>
            <w:rPr>
              <w:rFonts w:ascii="Arial" w:hAnsi="Arial" w:cs="Arial"/>
              <w:bCs/>
              <w:sz w:val="24"/>
              <w:szCs w:val="24"/>
            </w:rPr>
            <w:t>С примером работы данной программы можно ознакомиться на рисунке 2.2.</w:t>
          </w:r>
        </w:p>
        <w:p w14:paraId="60AB58A3" w14:textId="77777777" w:rsidR="008E7839" w:rsidRDefault="008E7839" w:rsidP="006D7A8B">
          <w:pPr>
            <w:tabs>
              <w:tab w:val="left" w:pos="4110"/>
            </w:tabs>
            <w:spacing w:after="120" w:line="240" w:lineRule="auto"/>
            <w:jc w:val="center"/>
            <w:rPr>
              <w:noProof/>
            </w:rPr>
          </w:pPr>
        </w:p>
        <w:p w14:paraId="257B0DC9" w14:textId="77777777" w:rsidR="008E7839" w:rsidRDefault="008E7839" w:rsidP="006D7A8B">
          <w:pPr>
            <w:tabs>
              <w:tab w:val="left" w:pos="4110"/>
            </w:tabs>
            <w:spacing w:after="120" w:line="240" w:lineRule="auto"/>
            <w:jc w:val="center"/>
            <w:rPr>
              <w:noProof/>
            </w:rPr>
          </w:pPr>
        </w:p>
        <w:p w14:paraId="77D2D27C" w14:textId="4E8A2A06" w:rsidR="0043031F" w:rsidRDefault="008E7839" w:rsidP="006D7A8B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49E7FF1F" wp14:editId="3509A84C">
                <wp:extent cx="5902960" cy="2505062"/>
                <wp:effectExtent l="0" t="0" r="254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5332" t="9961" r="40392" b="49087"/>
                        <a:stretch/>
                      </pic:blipFill>
                      <pic:spPr bwMode="auto">
                        <a:xfrm>
                          <a:off x="0" y="0"/>
                          <a:ext cx="5914699" cy="25100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30C952D" w14:textId="74C3BF7A" w:rsidR="008E7839" w:rsidRPr="008E7839" w:rsidRDefault="006D7A8B" w:rsidP="008E7839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bCs/>
              <w:sz w:val="24"/>
              <w:szCs w:val="24"/>
            </w:rPr>
          </w:pPr>
          <w:r>
            <w:rPr>
              <w:rFonts w:ascii="Arial" w:hAnsi="Arial" w:cs="Arial"/>
              <w:bCs/>
              <w:sz w:val="24"/>
              <w:szCs w:val="24"/>
            </w:rPr>
            <w:t>Рисунок 2.1 – Код программы №2</w:t>
          </w:r>
        </w:p>
        <w:p w14:paraId="4FD0C4A2" w14:textId="28AF7B87" w:rsidR="008E7839" w:rsidRDefault="008E7839" w:rsidP="005C1576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5B7A026" wp14:editId="1722AF65">
                <wp:extent cx="5895975" cy="4361406"/>
                <wp:effectExtent l="0" t="0" r="0" b="127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t="10791" r="65916" b="44382"/>
                        <a:stretch/>
                      </pic:blipFill>
                      <pic:spPr bwMode="auto">
                        <a:xfrm>
                          <a:off x="0" y="0"/>
                          <a:ext cx="5909658" cy="4371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F22A89B" w14:textId="1F59B8C3" w:rsidR="008E7839" w:rsidRPr="008E7839" w:rsidRDefault="008E7839" w:rsidP="005C1576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bCs/>
              <w:sz w:val="24"/>
              <w:szCs w:val="24"/>
            </w:rPr>
          </w:pPr>
          <w:r>
            <w:rPr>
              <w:rFonts w:ascii="Arial" w:hAnsi="Arial" w:cs="Arial"/>
              <w:bCs/>
              <w:sz w:val="24"/>
              <w:szCs w:val="24"/>
            </w:rPr>
            <w:t>Рисунок 2.2 – Пример работы программы №2</w:t>
          </w:r>
        </w:p>
        <w:p w14:paraId="7B5E38A0" w14:textId="557F527D" w:rsidR="00597E32" w:rsidRDefault="00597E32" w:rsidP="006D7A8B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597E32">
            <w:rPr>
              <w:rFonts w:ascii="Arial" w:hAnsi="Arial" w:cs="Arial"/>
              <w:b/>
              <w:bCs/>
              <w:sz w:val="24"/>
              <w:szCs w:val="24"/>
            </w:rPr>
            <w:t>Решение задачи №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3</w:t>
          </w:r>
        </w:p>
        <w:p w14:paraId="5C5D0E24" w14:textId="27362752" w:rsidR="006D7A8B" w:rsidRDefault="000A3C03" w:rsidP="000A3C03">
          <w:pPr>
            <w:spacing w:after="240"/>
            <w:jc w:val="both"/>
            <w:rPr>
              <w:rFonts w:ascii="Arial" w:hAnsi="Arial" w:cs="Arial"/>
              <w:sz w:val="24"/>
              <w:szCs w:val="24"/>
            </w:rPr>
          </w:pPr>
          <w:r w:rsidRPr="000A3C03">
            <w:rPr>
              <w:rFonts w:ascii="Arial" w:hAnsi="Arial" w:cs="Arial"/>
              <w:sz w:val="24"/>
              <w:szCs w:val="24"/>
            </w:rPr>
            <w:t>Год считается високосным, если его номер кратен 4 и не кратен 100 одновременно или кратен 400. В приведенном решении</w:t>
          </w:r>
          <w:r>
            <w:rPr>
              <w:rFonts w:ascii="Arial" w:hAnsi="Arial" w:cs="Arial"/>
              <w:sz w:val="24"/>
              <w:szCs w:val="24"/>
            </w:rPr>
            <w:t xml:space="preserve"> (см. рисунок 3.1)</w:t>
          </w:r>
          <w:r w:rsidRPr="000A3C03">
            <w:rPr>
              <w:rFonts w:ascii="Arial" w:hAnsi="Arial" w:cs="Arial"/>
              <w:sz w:val="24"/>
              <w:szCs w:val="24"/>
            </w:rPr>
            <w:t xml:space="preserve"> как раз и осуществляется данная проверка. </w:t>
          </w:r>
        </w:p>
        <w:p w14:paraId="43DF8BF6" w14:textId="7EA53769" w:rsidR="000A3C03" w:rsidRPr="000A3C03" w:rsidRDefault="000A3C03" w:rsidP="000A3C03">
          <w:pPr>
            <w:spacing w:after="240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На рисунке 3.2 представлен пример работы программы.</w:t>
          </w:r>
        </w:p>
        <w:p w14:paraId="108C5F8D" w14:textId="5C46EAED" w:rsidR="0043031F" w:rsidRDefault="0043031F" w:rsidP="006D7A8B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672F5B12" wp14:editId="291768D2">
                <wp:extent cx="5943600" cy="1485900"/>
                <wp:effectExtent l="0" t="0" r="0" b="0"/>
                <wp:docPr id="4" name="Рисунок 4" descr="Изображение выглядит как текст, монитор, внутренний, электроник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 descr="Изображение выглядит как текст, монитор, внутренний, электроника&#10;&#10;Автоматически созданное описание"/>
                        <pic:cNvPicPr/>
                      </pic:nvPicPr>
                      <pic:blipFill rotWithShape="1">
                        <a:blip r:embed="rId12"/>
                        <a:srcRect l="5229" t="9740" r="41981" b="66796"/>
                        <a:stretch/>
                      </pic:blipFill>
                      <pic:spPr bwMode="auto">
                        <a:xfrm>
                          <a:off x="0" y="0"/>
                          <a:ext cx="5943600" cy="1485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7766AC3" w14:textId="51EDCFE2" w:rsidR="005C1576" w:rsidRPr="005C1576" w:rsidRDefault="006D7A8B" w:rsidP="005C1576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 w:rsidRPr="006D7A8B">
            <w:rPr>
              <w:rFonts w:ascii="Arial" w:hAnsi="Arial" w:cs="Arial"/>
              <w:sz w:val="24"/>
              <w:szCs w:val="24"/>
            </w:rPr>
            <w:t>Рисунок 3.1 – Код программы №3</w:t>
          </w:r>
        </w:p>
        <w:p w14:paraId="25E1EB30" w14:textId="0BF568B2" w:rsidR="005C1576" w:rsidRDefault="005C1576" w:rsidP="005C1576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sz w:val="24"/>
              <w:szCs w:val="24"/>
              <w:lang w:val="en-US"/>
            </w:rPr>
          </w:pPr>
          <w:r>
            <w:rPr>
              <w:noProof/>
            </w:rPr>
            <w:drawing>
              <wp:inline distT="0" distB="0" distL="0" distR="0" wp14:anchorId="4134A0A4" wp14:editId="38E03246">
                <wp:extent cx="5959852" cy="4314825"/>
                <wp:effectExtent l="0" t="0" r="3175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t="48146" r="65605" b="7582"/>
                        <a:stretch/>
                      </pic:blipFill>
                      <pic:spPr bwMode="auto">
                        <a:xfrm>
                          <a:off x="0" y="0"/>
                          <a:ext cx="5984306" cy="43325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0BE3028" w14:textId="2C418D80" w:rsidR="005C1576" w:rsidRPr="005C1576" w:rsidRDefault="005C1576" w:rsidP="005C1576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3.2 – Пример работы программы №3</w:t>
          </w:r>
        </w:p>
        <w:p w14:paraId="214B1AEF" w14:textId="1A1DD685" w:rsidR="00597E32" w:rsidRDefault="00597E32" w:rsidP="006D7A8B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597E32">
            <w:rPr>
              <w:rFonts w:ascii="Arial" w:hAnsi="Arial" w:cs="Arial"/>
              <w:b/>
              <w:bCs/>
              <w:sz w:val="24"/>
              <w:szCs w:val="24"/>
            </w:rPr>
            <w:t>Решение задачи №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638F378C" w14:textId="44E3A316" w:rsidR="000A3C03" w:rsidRPr="000A3C03" w:rsidRDefault="000A3C03" w:rsidP="000A3C03">
          <w:pPr>
            <w:spacing w:after="240"/>
            <w:jc w:val="both"/>
            <w:rPr>
              <w:rFonts w:ascii="Arial" w:hAnsi="Arial" w:cs="Arial"/>
              <w:sz w:val="24"/>
              <w:szCs w:val="24"/>
            </w:rPr>
          </w:pPr>
          <w:r w:rsidRPr="000A3C03">
            <w:rPr>
              <w:rFonts w:ascii="Arial" w:hAnsi="Arial" w:cs="Arial"/>
              <w:sz w:val="24"/>
              <w:szCs w:val="24"/>
            </w:rPr>
            <w:t xml:space="preserve">Для решения данной задачи необходимо сначала проверить, корректные ли номера месяца и дня ввел пользователь. Также нужно </w:t>
          </w:r>
          <w:r>
            <w:rPr>
              <w:rFonts w:ascii="Arial" w:hAnsi="Arial" w:cs="Arial"/>
              <w:sz w:val="24"/>
              <w:szCs w:val="24"/>
            </w:rPr>
            <w:t>узнать</w:t>
          </w:r>
          <w:r w:rsidRPr="000A3C03">
            <w:rPr>
              <w:rFonts w:ascii="Arial" w:hAnsi="Arial" w:cs="Arial"/>
              <w:sz w:val="24"/>
              <w:szCs w:val="24"/>
            </w:rPr>
            <w:t>, а не сегодня ли тот самый долгожданный Новый год. Далее в зависимости от введенного месяца</w:t>
          </w:r>
          <w:r>
            <w:rPr>
              <w:rFonts w:ascii="Arial" w:hAnsi="Arial" w:cs="Arial"/>
              <w:sz w:val="24"/>
              <w:szCs w:val="24"/>
            </w:rPr>
            <w:t xml:space="preserve"> в программе, представленной на рисунке 4.1, </w:t>
          </w:r>
          <w:r w:rsidRPr="000A3C03">
            <w:rPr>
              <w:rFonts w:ascii="Arial" w:hAnsi="Arial" w:cs="Arial"/>
              <w:sz w:val="24"/>
              <w:szCs w:val="24"/>
            </w:rPr>
            <w:t xml:space="preserve">определяется оставшееся количество дней до его конца и в цикле </w:t>
          </w:r>
          <w:proofErr w:type="spellStart"/>
          <w:r w:rsidRPr="000A3C03">
            <w:rPr>
              <w:rFonts w:ascii="Arial" w:hAnsi="Arial" w:cs="Arial"/>
              <w:sz w:val="24"/>
              <w:szCs w:val="24"/>
            </w:rPr>
            <w:t>for</w:t>
          </w:r>
          <w:proofErr w:type="spellEnd"/>
          <w:r w:rsidRPr="000A3C03">
            <w:rPr>
              <w:rFonts w:ascii="Arial" w:hAnsi="Arial" w:cs="Arial"/>
              <w:sz w:val="24"/>
              <w:szCs w:val="24"/>
            </w:rPr>
            <w:t xml:space="preserve"> добавляются все дни каждого следующего месяца. В программе количество дней всегда округляется в большую сторону, т. е. если остался 81 день и n-</w:t>
          </w:r>
          <w:proofErr w:type="spellStart"/>
          <w:r w:rsidRPr="000A3C03">
            <w:rPr>
              <w:rFonts w:ascii="Arial" w:hAnsi="Arial" w:cs="Arial"/>
              <w:sz w:val="24"/>
              <w:szCs w:val="24"/>
            </w:rPr>
            <w:t>ное</w:t>
          </w:r>
          <w:proofErr w:type="spellEnd"/>
          <w:r w:rsidRPr="000A3C03">
            <w:rPr>
              <w:rFonts w:ascii="Arial" w:hAnsi="Arial" w:cs="Arial"/>
              <w:sz w:val="24"/>
              <w:szCs w:val="24"/>
            </w:rPr>
            <w:t xml:space="preserve"> количество часов, то программа выведет число 82. Также добавлены проверки для вывода синтаксически верной фразы (аналогичные 1 заданию). </w:t>
          </w:r>
        </w:p>
        <w:p w14:paraId="1A850042" w14:textId="08C35D42" w:rsidR="005C1576" w:rsidRPr="005C1576" w:rsidRDefault="000A3C03" w:rsidP="005C1576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t xml:space="preserve">На рисунке 4.2 приведен пример работы данной программы. </w:t>
          </w:r>
        </w:p>
        <w:p w14:paraId="2B4C189A" w14:textId="77777777" w:rsidR="005C1576" w:rsidRDefault="005C1576" w:rsidP="006D7A8B">
          <w:pPr>
            <w:tabs>
              <w:tab w:val="left" w:pos="4110"/>
            </w:tabs>
            <w:spacing w:after="120" w:line="240" w:lineRule="auto"/>
            <w:jc w:val="center"/>
            <w:rPr>
              <w:noProof/>
            </w:rPr>
          </w:pPr>
        </w:p>
        <w:p w14:paraId="05BB687D" w14:textId="63D9883B" w:rsidR="0043031F" w:rsidRDefault="005C1576" w:rsidP="006D7A8B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b/>
              <w:bCs/>
              <w:sz w:val="24"/>
              <w:szCs w:val="24"/>
              <w:lang w:val="en-US"/>
            </w:rPr>
          </w:pPr>
          <w:r>
            <w:rPr>
              <w:noProof/>
            </w:rPr>
            <w:lastRenderedPageBreak/>
            <w:drawing>
              <wp:inline distT="0" distB="0" distL="0" distR="0" wp14:anchorId="62F6638A" wp14:editId="4CB5570E">
                <wp:extent cx="5609554" cy="499364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4"/>
                        <a:srcRect l="4669" t="9850" r="47707" b="14776"/>
                        <a:stretch/>
                      </pic:blipFill>
                      <pic:spPr bwMode="auto">
                        <a:xfrm>
                          <a:off x="0" y="0"/>
                          <a:ext cx="5651073" cy="50306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EDE17A6" w14:textId="693E03AF" w:rsidR="003B026A" w:rsidRPr="003B026A" w:rsidRDefault="006D7A8B" w:rsidP="003B026A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 w:rsidRPr="006D7A8B">
            <w:rPr>
              <w:rFonts w:ascii="Arial" w:hAnsi="Arial" w:cs="Arial"/>
              <w:sz w:val="24"/>
              <w:szCs w:val="24"/>
            </w:rPr>
            <w:t>Рисунок 4.1 – Код программы №4</w:t>
          </w:r>
        </w:p>
        <w:p w14:paraId="3EA98235" w14:textId="513A2659" w:rsidR="003B026A" w:rsidRDefault="003B026A" w:rsidP="003B026A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7C075CF9" wp14:editId="5D2BE97D">
                <wp:extent cx="5591175" cy="3371150"/>
                <wp:effectExtent l="0" t="0" r="0" b="127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5"/>
                        <a:srcRect t="48147" r="57668" b="6474"/>
                        <a:stretch/>
                      </pic:blipFill>
                      <pic:spPr bwMode="auto">
                        <a:xfrm>
                          <a:off x="0" y="0"/>
                          <a:ext cx="5626422" cy="33924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7FF221A" w14:textId="39F38AB9" w:rsidR="003B026A" w:rsidRPr="003B026A" w:rsidRDefault="003B026A" w:rsidP="003B026A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Pr="003B026A">
            <w:rPr>
              <w:rFonts w:ascii="Arial" w:hAnsi="Arial" w:cs="Arial"/>
              <w:sz w:val="24"/>
              <w:szCs w:val="24"/>
            </w:rPr>
            <w:t>4</w:t>
          </w:r>
          <w:r>
            <w:rPr>
              <w:rFonts w:ascii="Arial" w:hAnsi="Arial" w:cs="Arial"/>
              <w:sz w:val="24"/>
              <w:szCs w:val="24"/>
            </w:rPr>
            <w:t>.2 – Пример работы программы №</w:t>
          </w:r>
          <w:r w:rsidRPr="003B026A">
            <w:rPr>
              <w:rFonts w:ascii="Arial" w:hAnsi="Arial" w:cs="Arial"/>
              <w:sz w:val="24"/>
              <w:szCs w:val="24"/>
            </w:rPr>
            <w:t>4</w:t>
          </w:r>
        </w:p>
        <w:p w14:paraId="4F99EB21" w14:textId="42B9D06D" w:rsidR="00597E32" w:rsidRDefault="00597E32" w:rsidP="004B453B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597E32"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>Решение задачи №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5</w:t>
          </w:r>
        </w:p>
        <w:p w14:paraId="6D23E91F" w14:textId="77777777" w:rsidR="004B453B" w:rsidRDefault="004B453B" w:rsidP="004B453B">
          <w:pPr>
            <w:spacing w:after="240"/>
            <w:jc w:val="both"/>
            <w:rPr>
              <w:rFonts w:ascii="Arial" w:hAnsi="Arial" w:cs="Arial"/>
              <w:sz w:val="24"/>
              <w:szCs w:val="24"/>
            </w:rPr>
          </w:pPr>
          <w:r w:rsidRPr="004B453B">
            <w:rPr>
              <w:rFonts w:ascii="Arial" w:hAnsi="Arial" w:cs="Arial"/>
              <w:sz w:val="24"/>
              <w:szCs w:val="24"/>
            </w:rPr>
            <w:t>В решении</w:t>
          </w:r>
          <w:r>
            <w:rPr>
              <w:rFonts w:ascii="Arial" w:hAnsi="Arial" w:cs="Arial"/>
              <w:sz w:val="24"/>
              <w:szCs w:val="24"/>
            </w:rPr>
            <w:t xml:space="preserve"> (см. рисунок 5.1)</w:t>
          </w:r>
          <w:r w:rsidRPr="004B453B">
            <w:rPr>
              <w:rFonts w:ascii="Arial" w:hAnsi="Arial" w:cs="Arial"/>
              <w:sz w:val="24"/>
              <w:szCs w:val="24"/>
            </w:rPr>
            <w:t xml:space="preserve"> реализована возможность ввести неограниченное количество рациональных чисел и единственную математическую операцию в конце. Доступны только операции сложения, вычитания, умножения, деления и возведения в степень. Сначала программа определяет математическую операцию, а затем проходит по всем числам и выполняет соответствующую операцию с каждым.</w:t>
          </w:r>
        </w:p>
        <w:p w14:paraId="0B5144D6" w14:textId="47CA7A0B" w:rsidR="00087EA4" w:rsidRPr="00087EA4" w:rsidRDefault="004B453B" w:rsidP="00087EA4">
          <w:pPr>
            <w:spacing w:after="240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С примером работы данной программы ознакомьтесь на рисунке 5.2.</w:t>
          </w:r>
        </w:p>
        <w:p w14:paraId="6D7DCD12" w14:textId="60BE9B1B" w:rsidR="0043031F" w:rsidRDefault="00087EA4" w:rsidP="006D7A8B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010C722C" wp14:editId="6DA4A799">
                <wp:extent cx="5769433" cy="3799840"/>
                <wp:effectExtent l="0" t="0" r="3175" b="0"/>
                <wp:docPr id="19" name="Рисунок 19" descr="Изображение выглядит как текст, снимок экрана, монитор, электроник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19" descr="Изображение выглядит как текст, снимок экрана, монитор, электроника&#10;&#10;Автоматически созданное описание"/>
                        <pic:cNvPicPr/>
                      </pic:nvPicPr>
                      <pic:blipFill rotWithShape="1">
                        <a:blip r:embed="rId16"/>
                        <a:srcRect l="4693" t="9984" r="44284" b="30271"/>
                        <a:stretch/>
                      </pic:blipFill>
                      <pic:spPr bwMode="auto">
                        <a:xfrm>
                          <a:off x="0" y="0"/>
                          <a:ext cx="5775334" cy="38037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743D806" w14:textId="50C30298" w:rsidR="00EF79BE" w:rsidRPr="00EF79BE" w:rsidRDefault="006D7A8B" w:rsidP="00EF79BE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 w:rsidRPr="006D7A8B">
            <w:rPr>
              <w:rFonts w:ascii="Arial" w:hAnsi="Arial" w:cs="Arial"/>
              <w:sz w:val="24"/>
              <w:szCs w:val="24"/>
            </w:rPr>
            <w:t>Рисунок 5.1 – Код программы №5</w:t>
          </w:r>
        </w:p>
        <w:p w14:paraId="10E44723" w14:textId="376A6224" w:rsidR="003B026A" w:rsidRPr="00087EA4" w:rsidRDefault="00087EA4" w:rsidP="006D7A8B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  <w:lang w:val="en-US"/>
            </w:rPr>
          </w:pPr>
          <w:r>
            <w:rPr>
              <w:noProof/>
            </w:rPr>
            <w:drawing>
              <wp:inline distT="0" distB="0" distL="0" distR="0" wp14:anchorId="492E1DAE" wp14:editId="2B375898">
                <wp:extent cx="5886600" cy="2200275"/>
                <wp:effectExtent l="0" t="0" r="0" b="0"/>
                <wp:docPr id="18" name="Рисунок 1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18" descr="Изображение выглядит как текст&#10;&#10;Автоматически созданное описание"/>
                        <pic:cNvPicPr/>
                      </pic:nvPicPr>
                      <pic:blipFill rotWithShape="1">
                        <a:blip r:embed="rId17"/>
                        <a:srcRect t="40399" r="20471" b="6751"/>
                        <a:stretch/>
                      </pic:blipFill>
                      <pic:spPr bwMode="auto">
                        <a:xfrm>
                          <a:off x="0" y="0"/>
                          <a:ext cx="5890167" cy="22016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69E1B64" w14:textId="148A5F87" w:rsidR="00A1539B" w:rsidRDefault="003B026A" w:rsidP="003B026A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>
            <w:rPr>
              <w:rFonts w:ascii="Arial" w:hAnsi="Arial" w:cs="Arial"/>
              <w:sz w:val="24"/>
              <w:szCs w:val="24"/>
              <w:lang w:val="en-US"/>
            </w:rPr>
            <w:t>5</w:t>
          </w:r>
          <w:r>
            <w:rPr>
              <w:rFonts w:ascii="Arial" w:hAnsi="Arial" w:cs="Arial"/>
              <w:sz w:val="24"/>
              <w:szCs w:val="24"/>
            </w:rPr>
            <w:t>.2 – Пример работы программы №</w:t>
          </w:r>
          <w:r w:rsidRPr="003B026A">
            <w:rPr>
              <w:rFonts w:ascii="Arial" w:hAnsi="Arial" w:cs="Arial"/>
              <w:sz w:val="24"/>
              <w:szCs w:val="24"/>
            </w:rPr>
            <w:t>5</w:t>
          </w:r>
        </w:p>
        <w:p w14:paraId="1B7F7E8F" w14:textId="77777777" w:rsidR="00A1539B" w:rsidRDefault="00A1539B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  <w:p w14:paraId="0A091488" w14:textId="77777777" w:rsidR="0043031F" w:rsidRDefault="00597E32" w:rsidP="006D7A8B">
          <w:pPr>
            <w:tabs>
              <w:tab w:val="left" w:pos="4110"/>
            </w:tabs>
            <w:spacing w:after="240" w:line="24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597E32"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>Решение задачи №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6</w:t>
          </w:r>
        </w:p>
        <w:p w14:paraId="26792757" w14:textId="5B5526BD" w:rsidR="00A1539B" w:rsidRDefault="004B453B" w:rsidP="00A1539B">
          <w:pPr>
            <w:tabs>
              <w:tab w:val="left" w:pos="4110"/>
            </w:tabs>
            <w:spacing w:after="240" w:line="24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4B453B">
            <w:rPr>
              <w:rFonts w:ascii="Arial" w:hAnsi="Arial" w:cs="Arial"/>
              <w:sz w:val="24"/>
              <w:szCs w:val="24"/>
            </w:rPr>
            <w:t>Программа</w:t>
          </w:r>
          <w:r w:rsidR="00A1539B">
            <w:rPr>
              <w:rFonts w:ascii="Arial" w:hAnsi="Arial" w:cs="Arial"/>
              <w:sz w:val="24"/>
              <w:szCs w:val="24"/>
            </w:rPr>
            <w:t xml:space="preserve"> </w:t>
          </w:r>
          <w:r w:rsidR="00A1539B" w:rsidRPr="00A1539B">
            <w:rPr>
              <w:rFonts w:ascii="Arial" w:hAnsi="Arial" w:cs="Arial"/>
              <w:sz w:val="24"/>
              <w:szCs w:val="24"/>
            </w:rPr>
            <w:t>(</w:t>
          </w:r>
          <w:r w:rsidR="00A1539B">
            <w:rPr>
              <w:rFonts w:ascii="Arial" w:hAnsi="Arial" w:cs="Arial"/>
              <w:sz w:val="24"/>
              <w:szCs w:val="24"/>
            </w:rPr>
            <w:t>код представлен на рисунке 6.1</w:t>
          </w:r>
          <w:r w:rsidR="00A1539B" w:rsidRPr="00A1539B">
            <w:rPr>
              <w:rFonts w:ascii="Arial" w:hAnsi="Arial" w:cs="Arial"/>
              <w:sz w:val="24"/>
              <w:szCs w:val="24"/>
            </w:rPr>
            <w:t>)</w:t>
          </w:r>
          <w:r w:rsidRPr="004B453B">
            <w:rPr>
              <w:rFonts w:ascii="Arial" w:hAnsi="Arial" w:cs="Arial"/>
              <w:sz w:val="24"/>
              <w:szCs w:val="24"/>
            </w:rPr>
            <w:t xml:space="preserve"> принимает «на вход» имя пользователя и время в формате </w:t>
          </w:r>
          <w:proofErr w:type="spellStart"/>
          <w:r w:rsidRPr="004B453B">
            <w:rPr>
              <w:rFonts w:ascii="Arial" w:hAnsi="Arial" w:cs="Arial"/>
              <w:sz w:val="24"/>
              <w:szCs w:val="24"/>
            </w:rPr>
            <w:t>hh:mm</w:t>
          </w:r>
          <w:proofErr w:type="spellEnd"/>
          <w:r w:rsidRPr="004B453B">
            <w:rPr>
              <w:rFonts w:ascii="Arial" w:hAnsi="Arial" w:cs="Arial"/>
              <w:sz w:val="24"/>
              <w:szCs w:val="24"/>
            </w:rPr>
            <w:t xml:space="preserve"> (</w:t>
          </w:r>
          <w:proofErr w:type="spellStart"/>
          <w:proofErr w:type="gramStart"/>
          <w:r w:rsidRPr="004B453B">
            <w:rPr>
              <w:rFonts w:ascii="Arial" w:hAnsi="Arial" w:cs="Arial"/>
              <w:sz w:val="24"/>
              <w:szCs w:val="24"/>
            </w:rPr>
            <w:t>чч:мм</w:t>
          </w:r>
          <w:proofErr w:type="spellEnd"/>
          <w:proofErr w:type="gramEnd"/>
          <w:r w:rsidRPr="004B453B">
            <w:rPr>
              <w:rFonts w:ascii="Arial" w:hAnsi="Arial" w:cs="Arial"/>
              <w:sz w:val="24"/>
              <w:szCs w:val="24"/>
            </w:rPr>
            <w:t xml:space="preserve">). Для проверки времени используется конструкция </w:t>
          </w:r>
          <w:proofErr w:type="spellStart"/>
          <w:r w:rsidRPr="004B453B">
            <w:rPr>
              <w:rFonts w:ascii="Arial" w:hAnsi="Arial" w:cs="Arial"/>
              <w:sz w:val="24"/>
              <w:szCs w:val="24"/>
            </w:rPr>
            <w:t>if-elif-else</w:t>
          </w:r>
          <w:proofErr w:type="spellEnd"/>
          <w:r w:rsidRPr="004B453B">
            <w:rPr>
              <w:rFonts w:ascii="Arial" w:hAnsi="Arial" w:cs="Arial"/>
              <w:sz w:val="24"/>
              <w:szCs w:val="24"/>
            </w:rPr>
            <w:t>. В зависимости от времени программа выводит «Доброе утро», «Добрый день/вечер» или «Доброй ночи» и имя пользователя. Утром считается время от 5 до 12 часов, днём – от 12 до 17 часов, вечером – от 17 до 22 часов и ночью – от 22 до 5 часов.</w:t>
          </w:r>
        </w:p>
        <w:p w14:paraId="6CBBF6C0" w14:textId="240A034C" w:rsidR="00A1539B" w:rsidRPr="00A1539B" w:rsidRDefault="00A1539B" w:rsidP="00A1539B">
          <w:pPr>
            <w:tabs>
              <w:tab w:val="left" w:pos="4110"/>
            </w:tabs>
            <w:spacing w:after="240" w:line="24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Пример работы данной программы представлен на рисунке 6.2.</w:t>
          </w:r>
        </w:p>
        <w:p w14:paraId="7034EC17" w14:textId="43476EF9" w:rsidR="006D7A8B" w:rsidRDefault="00A1539B" w:rsidP="006D7A8B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D2936A6" wp14:editId="62A73274">
                <wp:extent cx="5942965" cy="4638675"/>
                <wp:effectExtent l="0" t="0" r="635" b="9525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8"/>
                        <a:srcRect l="4513" t="9972" r="45995" b="21348"/>
                        <a:stretch/>
                      </pic:blipFill>
                      <pic:spPr bwMode="auto">
                        <a:xfrm>
                          <a:off x="0" y="0"/>
                          <a:ext cx="5965730" cy="46564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A50982E" w14:textId="70EAD38E" w:rsidR="00A1539B" w:rsidRPr="00A1539B" w:rsidRDefault="006D7A8B" w:rsidP="00A1539B">
          <w:pPr>
            <w:tabs>
              <w:tab w:val="left" w:pos="4110"/>
            </w:tabs>
            <w:spacing w:after="24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 w:rsidRPr="006D7A8B">
            <w:rPr>
              <w:rFonts w:ascii="Arial" w:hAnsi="Arial" w:cs="Arial"/>
              <w:sz w:val="24"/>
              <w:szCs w:val="24"/>
            </w:rPr>
            <w:t>Рисунок 6.1 – Код программы №6</w:t>
          </w:r>
        </w:p>
        <w:p w14:paraId="7D8674E0" w14:textId="69F65610" w:rsidR="00504408" w:rsidRDefault="00A1539B" w:rsidP="00504408">
          <w:pPr>
            <w:tabs>
              <w:tab w:val="left" w:pos="4110"/>
            </w:tabs>
            <w:spacing w:after="120" w:line="240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5BDBF24D" wp14:editId="1F9CD1F2">
                <wp:extent cx="5924547" cy="3619500"/>
                <wp:effectExtent l="0" t="0" r="635" b="0"/>
                <wp:docPr id="17" name="Рисунок 17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исунок 17" descr="Изображение выглядит как текст&#10;&#10;Автоматически созданное описание"/>
                        <pic:cNvPicPr/>
                      </pic:nvPicPr>
                      <pic:blipFill rotWithShape="1">
                        <a:blip r:embed="rId19"/>
                        <a:srcRect t="39568" r="51598" b="7858"/>
                        <a:stretch/>
                      </pic:blipFill>
                      <pic:spPr bwMode="auto">
                        <a:xfrm>
                          <a:off x="0" y="0"/>
                          <a:ext cx="5946062" cy="36326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499FFD8" w14:textId="2F2D3727" w:rsidR="00825953" w:rsidRPr="00A1539B" w:rsidRDefault="003B026A" w:rsidP="00A1539B">
          <w:pPr>
            <w:tabs>
              <w:tab w:val="left" w:pos="4110"/>
            </w:tabs>
            <w:spacing w:after="600" w:line="240" w:lineRule="auto"/>
            <w:jc w:val="center"/>
            <w:rPr>
              <w:rFonts w:ascii="Arial" w:hAnsi="Arial" w:cs="Arial"/>
              <w:sz w:val="24"/>
              <w:szCs w:val="24"/>
              <w:lang w:val="en-US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>
            <w:rPr>
              <w:rFonts w:ascii="Arial" w:hAnsi="Arial" w:cs="Arial"/>
              <w:sz w:val="24"/>
              <w:szCs w:val="24"/>
              <w:lang w:val="en-US"/>
            </w:rPr>
            <w:t>6</w:t>
          </w:r>
          <w:r>
            <w:rPr>
              <w:rFonts w:ascii="Arial" w:hAnsi="Arial" w:cs="Arial"/>
              <w:sz w:val="24"/>
              <w:szCs w:val="24"/>
            </w:rPr>
            <w:t>.2 – Пример работы программы №</w:t>
          </w:r>
          <w:r>
            <w:rPr>
              <w:rFonts w:ascii="Arial" w:hAnsi="Arial" w:cs="Arial"/>
              <w:sz w:val="24"/>
              <w:szCs w:val="24"/>
              <w:lang w:val="en-US"/>
            </w:rPr>
            <w:t>6</w:t>
          </w:r>
        </w:p>
      </w:sdtContent>
    </w:sdt>
    <w:p w14:paraId="12F8E3A1" w14:textId="77777777" w:rsidR="00825953" w:rsidRPr="000D2C40" w:rsidRDefault="000410EB" w:rsidP="00EA3EC5">
      <w:pPr>
        <w:spacing w:after="240" w:line="240" w:lineRule="auto"/>
        <w:rPr>
          <w:rFonts w:ascii="Arial" w:hAnsi="Arial" w:cs="Arial"/>
          <w:b/>
          <w:sz w:val="28"/>
          <w:szCs w:val="28"/>
        </w:rPr>
      </w:pPr>
      <w:r w:rsidRPr="000D2C40">
        <w:rPr>
          <w:rFonts w:ascii="Arial" w:hAnsi="Arial" w:cs="Arial"/>
          <w:b/>
          <w:sz w:val="28"/>
          <w:szCs w:val="28"/>
        </w:rPr>
        <w:t>Вывод:</w:t>
      </w:r>
    </w:p>
    <w:sdt>
      <w:sdtPr>
        <w:rPr>
          <w:rFonts w:ascii="Arial" w:hAnsi="Arial" w:cs="Arial"/>
          <w:sz w:val="24"/>
          <w:szCs w:val="24"/>
        </w:rPr>
        <w:id w:val="-444846683"/>
        <w:placeholder>
          <w:docPart w:val="E0C4E8A4E1B14A1EA04322147BA92994"/>
        </w:placeholder>
      </w:sdtPr>
      <w:sdtContent>
        <w:p w14:paraId="13C9B761" w14:textId="77777777" w:rsidR="006D7A8B" w:rsidRPr="006D7A8B" w:rsidRDefault="006D7A8B" w:rsidP="006D7A8B">
          <w:pPr>
            <w:ind w:left="-5"/>
            <w:rPr>
              <w:rFonts w:ascii="Arial" w:hAnsi="Arial" w:cs="Arial"/>
              <w:sz w:val="24"/>
              <w:szCs w:val="24"/>
            </w:rPr>
          </w:pPr>
          <w:r w:rsidRPr="006D7A8B">
            <w:rPr>
              <w:rFonts w:ascii="Arial" w:hAnsi="Arial" w:cs="Arial"/>
              <w:sz w:val="24"/>
              <w:szCs w:val="24"/>
            </w:rPr>
            <w:t xml:space="preserve">Все задачи успешно решены и написаны на языке программирования Python. При решении использовались циклы </w:t>
          </w:r>
          <w:proofErr w:type="spellStart"/>
          <w:r w:rsidRPr="006D7A8B">
            <w:rPr>
              <w:rFonts w:ascii="Arial" w:hAnsi="Arial" w:cs="Arial"/>
              <w:sz w:val="24"/>
              <w:szCs w:val="24"/>
            </w:rPr>
            <w:t>for</w:t>
          </w:r>
          <w:proofErr w:type="spellEnd"/>
          <w:r w:rsidRPr="006D7A8B">
            <w:rPr>
              <w:rFonts w:ascii="Arial" w:hAnsi="Arial" w:cs="Arial"/>
              <w:sz w:val="24"/>
              <w:szCs w:val="24"/>
            </w:rPr>
            <w:t xml:space="preserve">, условия </w:t>
          </w:r>
          <w:proofErr w:type="spellStart"/>
          <w:r w:rsidRPr="006D7A8B">
            <w:rPr>
              <w:rFonts w:ascii="Arial" w:hAnsi="Arial" w:cs="Arial"/>
              <w:sz w:val="24"/>
              <w:szCs w:val="24"/>
            </w:rPr>
            <w:t>if-elif-else</w:t>
          </w:r>
          <w:proofErr w:type="spellEnd"/>
          <w:r w:rsidRPr="006D7A8B">
            <w:rPr>
              <w:rFonts w:ascii="Arial" w:hAnsi="Arial" w:cs="Arial"/>
              <w:sz w:val="24"/>
              <w:szCs w:val="24"/>
            </w:rPr>
            <w:t xml:space="preserve"> и </w:t>
          </w:r>
          <w:proofErr w:type="spellStart"/>
          <w:r w:rsidRPr="006D7A8B">
            <w:rPr>
              <w:rFonts w:ascii="Arial" w:hAnsi="Arial" w:cs="Arial"/>
              <w:sz w:val="24"/>
              <w:szCs w:val="24"/>
            </w:rPr>
            <w:t>try-except</w:t>
          </w:r>
          <w:proofErr w:type="spellEnd"/>
          <w:r w:rsidRPr="006D7A8B">
            <w:rPr>
              <w:rFonts w:ascii="Arial" w:hAnsi="Arial" w:cs="Arial"/>
              <w:sz w:val="24"/>
              <w:szCs w:val="24"/>
            </w:rPr>
            <w:t xml:space="preserve">, проводилась работу с типами данных. Также для каждой программы реализован </w:t>
          </w:r>
        </w:p>
        <w:p w14:paraId="3C8CD04B" w14:textId="77777777" w:rsidR="006D7A8B" w:rsidRPr="006D7A8B" w:rsidRDefault="006D7A8B" w:rsidP="006D7A8B">
          <w:pPr>
            <w:spacing w:after="653"/>
            <w:ind w:left="-5" w:hanging="10"/>
            <w:rPr>
              <w:rFonts w:ascii="Arial" w:hAnsi="Arial" w:cs="Arial"/>
              <w:sz w:val="24"/>
              <w:szCs w:val="24"/>
            </w:rPr>
          </w:pPr>
          <w:r w:rsidRPr="006D7A8B">
            <w:rPr>
              <w:rFonts w:ascii="Arial" w:hAnsi="Arial" w:cs="Arial"/>
              <w:sz w:val="24"/>
              <w:szCs w:val="24"/>
            </w:rPr>
            <w:t xml:space="preserve">«пользовательский интерфейс»: программа приветствует пользователя и объясняет свое предназначение, а также оповещает об ошибках.   </w:t>
          </w:r>
        </w:p>
        <w:p w14:paraId="049302A7" w14:textId="011F8EBD" w:rsidR="00825953" w:rsidRPr="000D2C40" w:rsidRDefault="00000000" w:rsidP="006D7A8B">
          <w:pPr>
            <w:tabs>
              <w:tab w:val="left" w:pos="4095"/>
            </w:tabs>
            <w:spacing w:after="600" w:line="240" w:lineRule="auto"/>
            <w:rPr>
              <w:rFonts w:ascii="Arial" w:hAnsi="Arial" w:cs="Arial"/>
              <w:sz w:val="24"/>
              <w:szCs w:val="24"/>
            </w:rPr>
          </w:pPr>
        </w:p>
      </w:sdtContent>
    </w:sdt>
    <w:sectPr w:rsidR="00825953" w:rsidRPr="000D2C40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0AFEA" w14:textId="77777777" w:rsidR="00AE0F52" w:rsidRDefault="00AE0F52" w:rsidP="00186C2F">
      <w:pPr>
        <w:spacing w:after="0" w:line="240" w:lineRule="auto"/>
      </w:pPr>
      <w:r>
        <w:separator/>
      </w:r>
    </w:p>
  </w:endnote>
  <w:endnote w:type="continuationSeparator" w:id="0">
    <w:p w14:paraId="23D856C9" w14:textId="77777777" w:rsidR="00AE0F52" w:rsidRDefault="00AE0F52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78780" w14:textId="77777777" w:rsidR="00AE0F52" w:rsidRDefault="00AE0F52" w:rsidP="00186C2F">
      <w:pPr>
        <w:spacing w:after="0" w:line="240" w:lineRule="auto"/>
      </w:pPr>
      <w:r>
        <w:separator/>
      </w:r>
    </w:p>
  </w:footnote>
  <w:footnote w:type="continuationSeparator" w:id="0">
    <w:p w14:paraId="337DDC42" w14:textId="77777777" w:rsidR="00AE0F52" w:rsidRDefault="00AE0F52" w:rsidP="00186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66499"/>
    <w:multiLevelType w:val="hybridMultilevel"/>
    <w:tmpl w:val="27AAEEF6"/>
    <w:lvl w:ilvl="0" w:tplc="E4C4E1F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EA6C7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AA0D2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8E59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E4925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B4410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94244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0036A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F8BB5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0035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32"/>
    <w:rsid w:val="000410EB"/>
    <w:rsid w:val="00087EA4"/>
    <w:rsid w:val="000A3C03"/>
    <w:rsid w:val="000D2C40"/>
    <w:rsid w:val="0010500D"/>
    <w:rsid w:val="00186C2F"/>
    <w:rsid w:val="001B5B56"/>
    <w:rsid w:val="001C10CF"/>
    <w:rsid w:val="00227E46"/>
    <w:rsid w:val="003B026A"/>
    <w:rsid w:val="0043031F"/>
    <w:rsid w:val="004B453B"/>
    <w:rsid w:val="00504408"/>
    <w:rsid w:val="005815F3"/>
    <w:rsid w:val="00597E32"/>
    <w:rsid w:val="005C1576"/>
    <w:rsid w:val="006D7A8B"/>
    <w:rsid w:val="00825953"/>
    <w:rsid w:val="00897D41"/>
    <w:rsid w:val="008E7839"/>
    <w:rsid w:val="00A1539B"/>
    <w:rsid w:val="00A71023"/>
    <w:rsid w:val="00A8270D"/>
    <w:rsid w:val="00AE0F52"/>
    <w:rsid w:val="00BC2EA2"/>
    <w:rsid w:val="00BC47E2"/>
    <w:rsid w:val="00C96B31"/>
    <w:rsid w:val="00EF79BE"/>
    <w:rsid w:val="00F37F19"/>
    <w:rsid w:val="00F9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65269"/>
  <w15:docId w15:val="{AB121348-BEC3-4A05-810B-107E4B8D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sba\Downloads\Programmirovanie_praktika\&#1055;&#1088;&#1086;&#1075;&#1088;&#1072;&#1084;&#1084;&#1080;&#1088;&#1086;&#1074;&#1072;&#1085;&#1080;&#1077;%20&#1087;&#1088;&#1072;&#1082;&#1090;&#1080;&#1082;&#1072;\&#1064;&#1072;&#1073;&#1083;&#1086;&#1085;_&#1086;&#1090;&#1095;&#1077;&#1090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7E2C5E74D64C579FED68FCE2D7C6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5DF439-F845-4171-AF88-F52003D65458}"/>
      </w:docPartPr>
      <w:docPartBody>
        <w:p w:rsidR="00000000" w:rsidRDefault="00000000">
          <w:pPr>
            <w:pStyle w:val="5C7E2C5E74D64C579FED68FCE2D7C647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F077768E9D7B4D138173D9194F21A3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AC44C37-C63E-4ED5-8A22-0CB25A729E92}"/>
      </w:docPartPr>
      <w:docPartBody>
        <w:p w:rsidR="00000000" w:rsidRDefault="00000000">
          <w:pPr>
            <w:pStyle w:val="F077768E9D7B4D138173D9194F21A3E8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6A2BC7031EEE4431A259A86ED0BDB8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945FB1-0BCB-4556-94D3-A6D2C840E387}"/>
      </w:docPartPr>
      <w:docPartBody>
        <w:p w:rsidR="00000000" w:rsidRDefault="00000000">
          <w:pPr>
            <w:pStyle w:val="6A2BC7031EEE4431A259A86ED0BDB843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D6D0DE93581B40B4A592EFAFBB1AF4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36CF9B-4DCB-41DF-8A61-A5CBB87A0C55}"/>
      </w:docPartPr>
      <w:docPartBody>
        <w:p w:rsidR="00000000" w:rsidRDefault="00000000">
          <w:pPr>
            <w:pStyle w:val="D6D0DE93581B40B4A592EFAFBB1AF472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B6761B3930074B75B38FAC9CC99AA7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0CB0524-EA2F-49FA-9AB7-4B561E408533}"/>
      </w:docPartPr>
      <w:docPartBody>
        <w:p w:rsidR="00000000" w:rsidRDefault="00000000">
          <w:pPr>
            <w:pStyle w:val="B6761B3930074B75B38FAC9CC99AA76D"/>
          </w:pPr>
          <w:r>
            <w:rPr>
              <w:rFonts w:asciiTheme="majorHAnsi" w:hAnsiTheme="majorHAnsi"/>
              <w:sz w:val="32"/>
              <w:szCs w:val="32"/>
            </w:rPr>
            <w:t>Отчество</w:t>
          </w:r>
        </w:p>
      </w:docPartBody>
    </w:docPart>
    <w:docPart>
      <w:docPartPr>
        <w:name w:val="6E254862B911454BAF33C6CD8FFB6D0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E64008-2A25-43A6-8C2D-138FA5A0D44B}"/>
      </w:docPartPr>
      <w:docPartBody>
        <w:p w:rsidR="00000000" w:rsidRDefault="00000000">
          <w:pPr>
            <w:pStyle w:val="6E254862B911454BAF33C6CD8FFB6D0E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28A0F2F7143F41F0AF2EF54F850225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A2874E4-97D3-446B-AEF9-33BE30280AAF}"/>
      </w:docPartPr>
      <w:docPartBody>
        <w:p w:rsidR="00000000" w:rsidRDefault="00000000">
          <w:pPr>
            <w:pStyle w:val="28A0F2F7143F41F0AF2EF54F850225FB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  <w:docPart>
      <w:docPartPr>
        <w:name w:val="88C1BD400D924B9B91BED3FD4F5AB7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87699A1-7432-4178-A74C-D3735D0F7E0E}"/>
      </w:docPartPr>
      <w:docPartBody>
        <w:p w:rsidR="00000000" w:rsidRDefault="00000000">
          <w:pPr>
            <w:pStyle w:val="88C1BD400D924B9B91BED3FD4F5AB743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  <w:docPart>
      <w:docPartPr>
        <w:name w:val="362C17BA334F407DBE7150E2E24F20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B0CA8A1-F52C-407F-9334-603BB53796FA}"/>
      </w:docPartPr>
      <w:docPartBody>
        <w:p w:rsidR="00000000" w:rsidRDefault="00000000">
          <w:pPr>
            <w:pStyle w:val="362C17BA334F407DBE7150E2E24F2088"/>
          </w:pPr>
          <w:r>
            <w:rPr>
              <w:rFonts w:cstheme="minorHAnsi"/>
            </w:rPr>
            <w:t>Напишите здесь цель работы</w:t>
          </w:r>
        </w:p>
      </w:docPartBody>
    </w:docPart>
    <w:docPart>
      <w:docPartPr>
        <w:name w:val="6BDC3592F6AA4B96B015B99A88AE8F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E1CC2A8-04E7-45C0-B4F7-6235FFB44135}"/>
      </w:docPartPr>
      <w:docPartBody>
        <w:p w:rsidR="00000000" w:rsidRDefault="00000000">
          <w:pPr>
            <w:pStyle w:val="6BDC3592F6AA4B96B015B99A88AE8F50"/>
          </w:pPr>
          <w:r>
            <w:rPr>
              <w:rFonts w:cstheme="minorHAnsi"/>
              <w:sz w:val="24"/>
              <w:szCs w:val="24"/>
            </w:rPr>
            <w:t>Напишите здесь ход работы</w:t>
          </w:r>
        </w:p>
      </w:docPartBody>
    </w:docPart>
    <w:docPart>
      <w:docPartPr>
        <w:name w:val="E0C4E8A4E1B14A1EA04322147BA9299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C78675-D99E-4AEA-B3B5-8BA9C8C4BBBC}"/>
      </w:docPartPr>
      <w:docPartBody>
        <w:p w:rsidR="00000000" w:rsidRDefault="00000000">
          <w:pPr>
            <w:pStyle w:val="E0C4E8A4E1B14A1EA04322147BA92994"/>
          </w:pPr>
          <w:r>
            <w:rPr>
              <w:rFonts w:cstheme="minorHAnsi"/>
              <w:sz w:val="24"/>
              <w:szCs w:val="24"/>
            </w:rPr>
            <w:t>Напишите здесь вывод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389"/>
    <w:rsid w:val="00683389"/>
    <w:rsid w:val="0085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C7E2C5E74D64C579FED68FCE2D7C647">
    <w:name w:val="5C7E2C5E74D64C579FED68FCE2D7C647"/>
  </w:style>
  <w:style w:type="paragraph" w:customStyle="1" w:styleId="F077768E9D7B4D138173D9194F21A3E8">
    <w:name w:val="F077768E9D7B4D138173D9194F21A3E8"/>
  </w:style>
  <w:style w:type="paragraph" w:customStyle="1" w:styleId="6A2BC7031EEE4431A259A86ED0BDB843">
    <w:name w:val="6A2BC7031EEE4431A259A86ED0BDB843"/>
  </w:style>
  <w:style w:type="paragraph" w:customStyle="1" w:styleId="D6D0DE93581B40B4A592EFAFBB1AF472">
    <w:name w:val="D6D0DE93581B40B4A592EFAFBB1AF472"/>
  </w:style>
  <w:style w:type="paragraph" w:customStyle="1" w:styleId="B6761B3930074B75B38FAC9CC99AA76D">
    <w:name w:val="B6761B3930074B75B38FAC9CC99AA76D"/>
  </w:style>
  <w:style w:type="paragraph" w:customStyle="1" w:styleId="6E254862B911454BAF33C6CD8FFB6D0E">
    <w:name w:val="6E254862B911454BAF33C6CD8FFB6D0E"/>
  </w:style>
  <w:style w:type="paragraph" w:customStyle="1" w:styleId="28A0F2F7143F41F0AF2EF54F850225FB">
    <w:name w:val="28A0F2F7143F41F0AF2EF54F850225FB"/>
  </w:style>
  <w:style w:type="paragraph" w:customStyle="1" w:styleId="88C1BD400D924B9B91BED3FD4F5AB743">
    <w:name w:val="88C1BD400D924B9B91BED3FD4F5AB743"/>
  </w:style>
  <w:style w:type="paragraph" w:customStyle="1" w:styleId="362C17BA334F407DBE7150E2E24F2088">
    <w:name w:val="362C17BA334F407DBE7150E2E24F2088"/>
  </w:style>
  <w:style w:type="paragraph" w:customStyle="1" w:styleId="6BDC3592F6AA4B96B015B99A88AE8F50">
    <w:name w:val="6BDC3592F6AA4B96B015B99A88AE8F50"/>
  </w:style>
  <w:style w:type="paragraph" w:customStyle="1" w:styleId="E0C4E8A4E1B14A1EA04322147BA92994">
    <w:name w:val="E0C4E8A4E1B14A1EA04322147BA92994"/>
  </w:style>
  <w:style w:type="paragraph" w:customStyle="1" w:styleId="CA7AE6C0C25F4B0D821E490F3E2F7A51">
    <w:name w:val="CA7AE6C0C25F4B0D821E490F3E2F7A51"/>
  </w:style>
  <w:style w:type="paragraph" w:customStyle="1" w:styleId="132AE0EB7F454E18AE9DED473F79BB79">
    <w:name w:val="132AE0EB7F454E18AE9DED473F79BB79"/>
    <w:rsid w:val="00683389"/>
  </w:style>
  <w:style w:type="paragraph" w:customStyle="1" w:styleId="16DBAC95E13A418287FB250CE5B91ED4">
    <w:name w:val="16DBAC95E13A418287FB250CE5B91ED4"/>
    <w:rsid w:val="00683389"/>
  </w:style>
  <w:style w:type="paragraph" w:customStyle="1" w:styleId="79A6C428C05843998D076681336F86E6">
    <w:name w:val="79A6C428C05843998D076681336F86E6"/>
    <w:rsid w:val="00683389"/>
  </w:style>
  <w:style w:type="paragraph" w:customStyle="1" w:styleId="FEB7F4379DBF4F0FB0B917622AEB6E55">
    <w:name w:val="FEB7F4379DBF4F0FB0B917622AEB6E55"/>
    <w:rsid w:val="00683389"/>
  </w:style>
  <w:style w:type="paragraph" w:customStyle="1" w:styleId="EE983D6812374D8AA9BCCEA15A91EF2E">
    <w:name w:val="EE983D6812374D8AA9BCCEA15A91EF2E"/>
    <w:rsid w:val="00683389"/>
  </w:style>
  <w:style w:type="paragraph" w:customStyle="1" w:styleId="7893849C7EC64611A84672EE65DA6A47">
    <w:name w:val="7893849C7EC64611A84672EE65DA6A47"/>
    <w:rsid w:val="006833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39B09-DE52-6248-BA3F-BB5C7ADE9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Шаблон_отчета</Template>
  <TotalTime>197</TotalTime>
  <Pages>9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Русик Русик</dc:creator>
  <cp:lastModifiedBy>Руслан Бабаев</cp:lastModifiedBy>
  <cp:revision>1</cp:revision>
  <dcterms:created xsi:type="dcterms:W3CDTF">2022-10-11T17:40:00Z</dcterms:created>
  <dcterms:modified xsi:type="dcterms:W3CDTF">2022-10-11T21:00:00Z</dcterms:modified>
</cp:coreProperties>
</file>